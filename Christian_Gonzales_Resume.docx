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7FCA" w14:textId="5D5A7003" w:rsidR="003B455E" w:rsidRDefault="00425C79" w:rsidP="00CF3D29">
      <w:pPr>
        <w:pStyle w:val="Title"/>
      </w:pPr>
      <w:r>
        <w:t>Christian</w:t>
      </w:r>
    </w:p>
    <w:p w14:paraId="33234FB6" w14:textId="7B17BF72" w:rsidR="00CF3D29" w:rsidRPr="001540E8" w:rsidRDefault="00425C79" w:rsidP="00CF3D29">
      <w:pPr>
        <w:pStyle w:val="Title"/>
      </w:pPr>
      <w:r>
        <w:t>Gonzales</w:t>
      </w:r>
    </w:p>
    <w:p w14:paraId="6CB5BF19" w14:textId="77777777" w:rsidR="00CF3D29" w:rsidRDefault="00CF3D29" w:rsidP="00CF3D29"/>
    <w:tbl>
      <w:tblPr>
        <w:tblW w:w="519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2970"/>
        <w:gridCol w:w="630"/>
        <w:gridCol w:w="4413"/>
        <w:gridCol w:w="3197"/>
      </w:tblGrid>
      <w:tr w:rsidR="00CF3D29" w:rsidRPr="001540E8" w14:paraId="1EB711B4" w14:textId="77777777" w:rsidTr="00375CD9">
        <w:trPr>
          <w:trHeight w:val="1952"/>
        </w:trPr>
        <w:tc>
          <w:tcPr>
            <w:tcW w:w="8013" w:type="dxa"/>
            <w:gridSpan w:val="3"/>
          </w:tcPr>
          <w:p w14:paraId="6309BEBC" w14:textId="07E70EC3" w:rsidR="00375CD9" w:rsidRPr="00375CD9" w:rsidRDefault="00425C79" w:rsidP="00375CD9">
            <w:pPr>
              <w:pStyle w:val="Subtitle"/>
            </w:pPr>
            <w:r w:rsidRPr="00375CD9">
              <w:t>Gameplay Engineer</w:t>
            </w:r>
            <w:r w:rsidRPr="00375CD9">
              <w:br/>
            </w:r>
            <w:r w:rsidR="00CF3D29" w:rsidRPr="00375CD9">
              <w:t>UI/UX Designer</w:t>
            </w:r>
            <w:r w:rsidRPr="00375CD9">
              <w:br/>
              <w:t>Quality Advocate</w:t>
            </w:r>
          </w:p>
          <w:p w14:paraId="747C9C85" w14:textId="7A603806" w:rsidR="00CF3D29" w:rsidRPr="00375CD9" w:rsidRDefault="00425C79" w:rsidP="00A3742E">
            <w:r w:rsidRPr="00375CD9">
              <w:t xml:space="preserve">Gameplay </w:t>
            </w:r>
            <w:r w:rsidR="00A05396" w:rsidRPr="00375CD9">
              <w:t>engineer</w:t>
            </w:r>
            <w:r w:rsidRPr="00375CD9">
              <w:t xml:space="preserve"> and </w:t>
            </w:r>
            <w:r w:rsidR="00A05396" w:rsidRPr="00375CD9">
              <w:t>game</w:t>
            </w:r>
            <w:r w:rsidRPr="00375CD9">
              <w:t xml:space="preserve"> </w:t>
            </w:r>
            <w:r w:rsidR="00A05396" w:rsidRPr="00375CD9">
              <w:t>designer</w:t>
            </w:r>
            <w:r w:rsidRPr="00375CD9">
              <w:t xml:space="preserve"> with hands</w:t>
            </w:r>
            <w:r w:rsidR="00A05396" w:rsidRPr="00375CD9">
              <w:t xml:space="preserve"> </w:t>
            </w:r>
            <w:r w:rsidRPr="00375CD9">
              <w:t xml:space="preserve">on experience developing gameplay systems, UI/UX, debugging tools, and QA </w:t>
            </w:r>
            <w:r w:rsidR="00A3742E" w:rsidRPr="00375CD9">
              <w:t>responsibilities. While</w:t>
            </w:r>
            <w:r w:rsidRPr="00375CD9">
              <w:t xml:space="preserve"> using Unreal, Unity, and </w:t>
            </w:r>
            <w:r w:rsidR="00A3742E" w:rsidRPr="00375CD9">
              <w:t>custom game engine. A</w:t>
            </w:r>
            <w:r w:rsidRPr="00375CD9">
              <w:t>bility to collaborate in team</w:t>
            </w:r>
            <w:r w:rsidR="00A3742E" w:rsidRPr="00375CD9">
              <w:t xml:space="preserve"> with cross discipline team to help produce</w:t>
            </w:r>
            <w:r w:rsidRPr="00375CD9">
              <w:t xml:space="preserve"> environments, balance gameplay mechanics, and maintain build stability through structured QA processes. Passionate about </w:t>
            </w:r>
            <w:r w:rsidR="00A3742E" w:rsidRPr="00375CD9">
              <w:t xml:space="preserve">creating </w:t>
            </w:r>
            <w:r w:rsidRPr="00375CD9">
              <w:t>player</w:t>
            </w:r>
            <w:r w:rsidR="00A3742E" w:rsidRPr="00375CD9">
              <w:t xml:space="preserve"> </w:t>
            </w:r>
            <w:r w:rsidRPr="00375CD9">
              <w:t>focused design</w:t>
            </w:r>
            <w:r w:rsidR="00A3742E" w:rsidRPr="00375CD9">
              <w:t xml:space="preserve"> </w:t>
            </w:r>
            <w:r w:rsidRPr="00375CD9">
              <w:t>and iterative development</w:t>
            </w:r>
            <w:r w:rsidR="00A3742E" w:rsidRPr="00375CD9">
              <w:t xml:space="preserve"> to rapid prototype systems</w:t>
            </w:r>
            <w:r w:rsidRPr="00375CD9">
              <w:t>.</w:t>
            </w:r>
          </w:p>
        </w:tc>
        <w:tc>
          <w:tcPr>
            <w:tcW w:w="3197" w:type="dxa"/>
          </w:tcPr>
          <w:p w14:paraId="6B8D94D2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31933BE5" w14:textId="77777777" w:rsidR="00CF3D29" w:rsidRPr="00870B65" w:rsidRDefault="00CF3D29" w:rsidP="00870B65"/>
          <w:p w14:paraId="39A70E4A" w14:textId="73014420" w:rsidR="00425C79" w:rsidRDefault="00425C79" w:rsidP="00870B65">
            <w:hyperlink r:id="rId11" w:history="1">
              <w:r w:rsidRPr="000C3830">
                <w:rPr>
                  <w:rStyle w:val="Hyperlink"/>
                </w:rPr>
                <w:t>Cgonz1772@gmail.com</w:t>
              </w:r>
            </w:hyperlink>
            <w:r>
              <w:t xml:space="preserve"> </w:t>
            </w:r>
          </w:p>
          <w:p w14:paraId="6D0DC27A" w14:textId="11B7222F" w:rsidR="00CF3D29" w:rsidRPr="00870B65" w:rsidRDefault="00425C79" w:rsidP="00870B65">
            <w:r>
              <w:t xml:space="preserve">(830)-499-1955  </w:t>
            </w:r>
          </w:p>
          <w:p w14:paraId="290A98E4" w14:textId="77777777" w:rsidR="00CF3D29" w:rsidRDefault="00425C79" w:rsidP="00870B65">
            <w:r>
              <w:t>Redmond</w:t>
            </w:r>
            <w:r w:rsidR="00CF3D29" w:rsidRPr="00870B65">
              <w:t xml:space="preserve">, </w:t>
            </w:r>
            <w:r>
              <w:t>WA</w:t>
            </w:r>
          </w:p>
          <w:p w14:paraId="43EAB88F" w14:textId="46129743" w:rsidR="00433915" w:rsidRPr="001540E8" w:rsidRDefault="00433915" w:rsidP="00870B65">
            <w:hyperlink r:id="rId12" w:history="1">
              <w:r w:rsidRPr="00433915">
                <w:rPr>
                  <w:rStyle w:val="Hyperlink"/>
                </w:rPr>
                <w:t>LinkedIn</w:t>
              </w:r>
            </w:hyperlink>
          </w:p>
        </w:tc>
      </w:tr>
      <w:tr w:rsidR="00CF3D29" w:rsidRPr="00020BEB" w14:paraId="12FED12F" w14:textId="77777777" w:rsidTr="007D7C45">
        <w:tblPrEx>
          <w:tblBorders>
            <w:top w:val="none" w:sz="0" w:space="0" w:color="auto"/>
            <w:bottom w:val="none" w:sz="0" w:space="0" w:color="auto"/>
          </w:tblBorders>
          <w:tblCellMar>
            <w:bottom w:w="0" w:type="dxa"/>
          </w:tblCellMar>
        </w:tblPrEx>
        <w:trPr>
          <w:trHeight w:val="1290"/>
        </w:trPr>
        <w:tc>
          <w:tcPr>
            <w:tcW w:w="2970" w:type="dxa"/>
          </w:tcPr>
          <w:p w14:paraId="5414E108" w14:textId="77777777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4009C480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9A10188" w14:textId="77777777" w:rsidR="00425C79" w:rsidRDefault="00425C79" w:rsidP="00425C79">
            <w:pPr>
              <w:pStyle w:val="Heading1"/>
            </w:pPr>
            <w:r>
              <w:t xml:space="preserve">Clear falls </w:t>
            </w:r>
          </w:p>
          <w:p w14:paraId="7D04DEF6" w14:textId="2E5BFA60" w:rsidR="00425C79" w:rsidRPr="008303ED" w:rsidRDefault="00425C79" w:rsidP="00425C79">
            <w:pPr>
              <w:pStyle w:val="Heading1"/>
            </w:pPr>
            <w:r>
              <w:t>high school</w:t>
            </w:r>
          </w:p>
          <w:p w14:paraId="3EEA6BBE" w14:textId="70DA40D5" w:rsidR="00425C79" w:rsidRPr="00910D1E" w:rsidRDefault="00425C79" w:rsidP="00425C79">
            <w:r>
              <w:t>High School Diploma</w:t>
            </w:r>
          </w:p>
          <w:p w14:paraId="423432E9" w14:textId="733757F1" w:rsidR="00425C79" w:rsidRDefault="00425C79" w:rsidP="00425C79">
            <w:r w:rsidRPr="00910D1E">
              <w:t>20</w:t>
            </w:r>
            <w:r>
              <w:t>18-2022</w:t>
            </w:r>
          </w:p>
          <w:p w14:paraId="731A134A" w14:textId="77777777" w:rsidR="00425C79" w:rsidRPr="00910D1E" w:rsidRDefault="00425C79" w:rsidP="00425C79"/>
          <w:p w14:paraId="6791FB25" w14:textId="49B455C9" w:rsidR="00425C79" w:rsidRPr="008303ED" w:rsidRDefault="00425C79" w:rsidP="00425C79">
            <w:pPr>
              <w:pStyle w:val="Heading1"/>
            </w:pPr>
            <w:r>
              <w:t>DigiPen institute of technology</w:t>
            </w:r>
          </w:p>
          <w:p w14:paraId="665CA6DC" w14:textId="65D9C1C9" w:rsidR="00425C79" w:rsidRPr="00910D1E" w:rsidRDefault="00425C79" w:rsidP="00425C79">
            <w:r w:rsidRPr="00910D1E">
              <w:t>B</w:t>
            </w:r>
            <w:r>
              <w:t>SCSGD</w:t>
            </w:r>
            <w:r w:rsidRPr="00910D1E">
              <w:t xml:space="preserve">, </w:t>
            </w:r>
            <w:r>
              <w:t>Computer Science and Game Design</w:t>
            </w:r>
          </w:p>
          <w:p w14:paraId="0B7A3FC2" w14:textId="7009EBF2" w:rsidR="00425C79" w:rsidRPr="00910D1E" w:rsidRDefault="00425C79" w:rsidP="00425C79">
            <w:r w:rsidRPr="00910D1E">
              <w:t>20</w:t>
            </w:r>
            <w:r>
              <w:t>22-2027</w:t>
            </w:r>
          </w:p>
          <w:p w14:paraId="07E2F8F5" w14:textId="77777777" w:rsidR="00CF3D29" w:rsidRDefault="00CF3D29" w:rsidP="00CF3D29">
            <w:pPr>
              <w:pStyle w:val="HorizontalLine"/>
            </w:pPr>
          </w:p>
          <w:p w14:paraId="0921CB85" w14:textId="77777777" w:rsidR="007D7C45" w:rsidRDefault="007D7C45" w:rsidP="007D7C45">
            <w:pPr>
              <w:pStyle w:val="Subtitle"/>
            </w:pPr>
          </w:p>
          <w:p w14:paraId="06D6DB7A" w14:textId="3AC09506" w:rsidR="00CF3D29" w:rsidRDefault="00CF3D29" w:rsidP="007D7C45">
            <w:pPr>
              <w:pStyle w:val="Subtitle"/>
            </w:pPr>
            <w:r w:rsidRPr="00DF706C">
              <w:t>Skills</w:t>
            </w:r>
          </w:p>
          <w:p w14:paraId="6E380C0D" w14:textId="2AC61251" w:rsidR="00167FD0" w:rsidRDefault="00425C79" w:rsidP="00167FD0">
            <w:pPr>
              <w:spacing w:line="360" w:lineRule="auto"/>
            </w:pPr>
            <w:r>
              <w:t>Unreal Engine</w:t>
            </w:r>
            <w:r w:rsidR="00167FD0">
              <w:t xml:space="preserve">, </w:t>
            </w:r>
            <w:r w:rsidR="007F4C6C">
              <w:t xml:space="preserve">Unity, </w:t>
            </w:r>
            <w:proofErr w:type="gramStart"/>
            <w:r w:rsidR="007F4C6C">
              <w:t>C</w:t>
            </w:r>
            <w:r w:rsidR="00167FD0">
              <w:t xml:space="preserve"> ,</w:t>
            </w:r>
            <w:proofErr w:type="gramEnd"/>
            <w:r w:rsidR="00167FD0">
              <w:t xml:space="preserve"> </w:t>
            </w:r>
            <w:r w:rsidR="000B1492">
              <w:t>C++,</w:t>
            </w:r>
            <w:r w:rsidR="00167FD0">
              <w:t xml:space="preserve"> C# (Learning) </w:t>
            </w:r>
            <w:r w:rsidR="00CF3D29">
              <w:t>UI/UX design</w:t>
            </w:r>
            <w:r w:rsidR="00167FD0">
              <w:t xml:space="preserve">, </w:t>
            </w:r>
            <w:r>
              <w:t xml:space="preserve">QA </w:t>
            </w:r>
            <w:r w:rsidR="00167FD0">
              <w:t>documentation</w:t>
            </w:r>
          </w:p>
          <w:p w14:paraId="646CB728" w14:textId="530E13CA" w:rsidR="000B1492" w:rsidRDefault="00EC00A0" w:rsidP="000B1492">
            <w:pPr>
              <w:pStyle w:val="Subtitle"/>
            </w:pPr>
            <w:r>
              <w:t>Version Controls</w:t>
            </w:r>
          </w:p>
          <w:p w14:paraId="272017AA" w14:textId="43796544" w:rsidR="000B1492" w:rsidRPr="000B1492" w:rsidRDefault="00EC00A0" w:rsidP="000B1492">
            <w:r>
              <w:t>GitHub, Git, Perforce</w:t>
            </w:r>
          </w:p>
          <w:p w14:paraId="6668974C" w14:textId="10434A9C" w:rsidR="007C2F17" w:rsidRPr="00425C79" w:rsidRDefault="007C2F17" w:rsidP="00425C79"/>
        </w:tc>
        <w:tc>
          <w:tcPr>
            <w:tcW w:w="630" w:type="dxa"/>
          </w:tcPr>
          <w:p w14:paraId="55813525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7610" w:type="dxa"/>
            <w:gridSpan w:val="2"/>
          </w:tcPr>
          <w:p w14:paraId="3F63124B" w14:textId="3971BADE" w:rsidR="00CF3D29" w:rsidRDefault="00CF3D29" w:rsidP="00423B81">
            <w:pPr>
              <w:pStyle w:val="Subtitle"/>
            </w:pPr>
            <w:r w:rsidRPr="00DF706C">
              <w:t>Experience</w:t>
            </w:r>
          </w:p>
          <w:p w14:paraId="49CA25A7" w14:textId="77777777" w:rsidR="008E1559" w:rsidRDefault="008E1559" w:rsidP="008E1559">
            <w:pPr>
              <w:pStyle w:val="Heading1"/>
            </w:pPr>
            <w:r>
              <w:t xml:space="preserve">QA Lead &amp; UI/UX DESIGNER / Engineer </w:t>
            </w:r>
            <w:r>
              <w:rPr>
                <w:rStyle w:val="NotBold"/>
              </w:rPr>
              <w:t>Oops! All PROGRAMMERS,</w:t>
            </w:r>
            <w:r w:rsidRPr="00DF706C">
              <w:rPr>
                <w:rStyle w:val="NotBold"/>
              </w:rPr>
              <w:t xml:space="preserve"> </w:t>
            </w:r>
            <w:r>
              <w:rPr>
                <w:rStyle w:val="NotBold"/>
              </w:rPr>
              <w:t>(Student Project)</w:t>
            </w:r>
            <w:r w:rsidRPr="00DF706C">
              <w:rPr>
                <w:rStyle w:val="NotBold"/>
              </w:rPr>
              <w:t>.</w:t>
            </w:r>
          </w:p>
          <w:p w14:paraId="6B136057" w14:textId="77777777" w:rsidR="008E1559" w:rsidRDefault="008E1559" w:rsidP="008E1559">
            <w:pPr>
              <w:pStyle w:val="Heading2"/>
            </w:pPr>
            <w:r>
              <w:t xml:space="preserve">Sep 2025 - Present </w:t>
            </w:r>
          </w:p>
          <w:p w14:paraId="6163E04A" w14:textId="77777777" w:rsidR="008E1559" w:rsidRDefault="008E1559" w:rsidP="008E1559">
            <w:r w:rsidRPr="00375CD9">
              <w:t xml:space="preserve">Served as QA Lead responsible for </w:t>
            </w:r>
            <w:proofErr w:type="gramStart"/>
            <w:r w:rsidRPr="00375CD9">
              <w:t>build</w:t>
            </w:r>
            <w:proofErr w:type="gramEnd"/>
            <w:r w:rsidRPr="00375CD9">
              <w:t xml:space="preserve"> verification, bug tracking, and QA documentation for a team with over 15 plus people. Designed and implemented UI/UX prototypes for menus and gameplay HUD in Unreal Engine while collaborating with cross-discipline team to create the best game possible while maintaining build stability.</w:t>
            </w:r>
          </w:p>
          <w:p w14:paraId="62B80CA6" w14:textId="77777777" w:rsidR="008E1559" w:rsidRPr="008E1559" w:rsidRDefault="008E1559" w:rsidP="008E1559"/>
          <w:p w14:paraId="25066164" w14:textId="32356278" w:rsidR="00CF3D29" w:rsidRDefault="00425C79" w:rsidP="00DF706C">
            <w:pPr>
              <w:pStyle w:val="Heading1"/>
            </w:pPr>
            <w:r>
              <w:t>Gameplay Programmer / Designer -</w:t>
            </w:r>
            <w:r w:rsidR="00CF3D29">
              <w:t xml:space="preserve"> </w:t>
            </w:r>
            <w:r>
              <w:rPr>
                <w:rStyle w:val="NotBold"/>
              </w:rPr>
              <w:t>23 Brown Recluses in a BOOT,</w:t>
            </w:r>
            <w:r w:rsidR="00CF3D29" w:rsidRPr="00DF706C">
              <w:rPr>
                <w:rStyle w:val="NotBold"/>
              </w:rPr>
              <w:t xml:space="preserve"> </w:t>
            </w:r>
            <w:r>
              <w:rPr>
                <w:rStyle w:val="NotBold"/>
              </w:rPr>
              <w:t>(Student Project)</w:t>
            </w:r>
            <w:r w:rsidR="00CF3D29" w:rsidRPr="00DF706C">
              <w:rPr>
                <w:rStyle w:val="NotBold"/>
              </w:rPr>
              <w:t>.</w:t>
            </w:r>
          </w:p>
          <w:p w14:paraId="00D2F952" w14:textId="6BEA425B" w:rsidR="00CF3D29" w:rsidRDefault="00425C79" w:rsidP="00DF706C">
            <w:pPr>
              <w:pStyle w:val="Heading2"/>
            </w:pPr>
            <w:r>
              <w:t>Sep</w:t>
            </w:r>
            <w:r w:rsidR="00CF3D29">
              <w:t xml:space="preserve"> 20</w:t>
            </w:r>
            <w:r>
              <w:t>24</w:t>
            </w:r>
            <w:r w:rsidR="00CF3D29">
              <w:t xml:space="preserve"> - </w:t>
            </w:r>
            <w:r>
              <w:t>Aug</w:t>
            </w:r>
            <w:r w:rsidR="00CF3D29">
              <w:t xml:space="preserve"> 20</w:t>
            </w:r>
            <w:r>
              <w:t>25</w:t>
            </w:r>
          </w:p>
          <w:p w14:paraId="57E5A45B" w14:textId="2A9CD3E5" w:rsidR="00CF3D29" w:rsidRPr="00425C79" w:rsidRDefault="00375CD9" w:rsidP="00DF706C">
            <w:r w:rsidRPr="005D671C">
              <w:t>Worked</w:t>
            </w:r>
            <w:r w:rsidR="00425C79" w:rsidRPr="005D671C">
              <w:t xml:space="preserve"> on </w:t>
            </w:r>
            <w:r w:rsidRPr="005D671C">
              <w:t xml:space="preserve">a team to </w:t>
            </w:r>
            <w:r w:rsidR="00425C79" w:rsidRPr="005D671C">
              <w:t>design and development of a custom game engine</w:t>
            </w:r>
            <w:r w:rsidRPr="005D671C">
              <w:t xml:space="preserve"> with</w:t>
            </w:r>
            <w:r w:rsidR="00425C79" w:rsidRPr="005D671C">
              <w:t xml:space="preserve"> debugging tools and </w:t>
            </w:r>
            <w:r w:rsidRPr="005D671C">
              <w:t>created a technical</w:t>
            </w:r>
            <w:r w:rsidR="00425C79" w:rsidRPr="005D671C">
              <w:t xml:space="preserve"> demo</w:t>
            </w:r>
            <w:r w:rsidRPr="005D671C">
              <w:t xml:space="preserve"> in the engine</w:t>
            </w:r>
            <w:r w:rsidR="00425C79" w:rsidRPr="005D671C">
              <w:t xml:space="preserve">. Designed and implemented gameplay systems for </w:t>
            </w:r>
            <w:r w:rsidRPr="005D671C">
              <w:t>a Vampire</w:t>
            </w:r>
            <w:r w:rsidR="00425C79" w:rsidRPr="005D671C">
              <w:t xml:space="preserve"> Survivors like game</w:t>
            </w:r>
            <w:r w:rsidRPr="005D671C">
              <w:t xml:space="preserve"> by</w:t>
            </w:r>
            <w:r w:rsidR="00425C79" w:rsidRPr="005D671C">
              <w:t xml:space="preserve"> developing weapons, enemy archetypes, progression systems, item drops, and gameplay HUD. </w:t>
            </w:r>
            <w:r w:rsidR="005D671C" w:rsidRPr="005D671C">
              <w:t xml:space="preserve">While creating the gameplay I was also in charge of gameplay </w:t>
            </w:r>
            <w:r w:rsidR="00425C79" w:rsidRPr="005D671C">
              <w:t>balanc</w:t>
            </w:r>
            <w:r w:rsidR="005D671C" w:rsidRPr="005D671C">
              <w:t>ing</w:t>
            </w:r>
            <w:r w:rsidR="00425C79" w:rsidRPr="005D671C">
              <w:t xml:space="preserve"> </w:t>
            </w:r>
            <w:r w:rsidR="005D671C" w:rsidRPr="005D671C">
              <w:t xml:space="preserve">which I did </w:t>
            </w:r>
            <w:r w:rsidR="00425C79" w:rsidRPr="005D671C">
              <w:t>through iterative playtesting.</w:t>
            </w:r>
            <w:r>
              <w:t xml:space="preserve"> </w:t>
            </w:r>
          </w:p>
          <w:p w14:paraId="2C5D100F" w14:textId="77777777" w:rsidR="00425C79" w:rsidRDefault="00425C79" w:rsidP="00DF706C"/>
          <w:p w14:paraId="2BE1E041" w14:textId="77777777" w:rsidR="008E1559" w:rsidRPr="008303ED" w:rsidRDefault="008E1559" w:rsidP="008E1559">
            <w:pPr>
              <w:pStyle w:val="Heading1"/>
            </w:pPr>
            <w:r>
              <w:t>Cashier -</w:t>
            </w:r>
            <w:r w:rsidRPr="008303ED">
              <w:t xml:space="preserve"> </w:t>
            </w:r>
            <w:r>
              <w:rPr>
                <w:rStyle w:val="NotBold"/>
              </w:rPr>
              <w:t>Regal cinemas</w:t>
            </w:r>
          </w:p>
          <w:p w14:paraId="1364E88B" w14:textId="77777777" w:rsidR="008E1559" w:rsidRPr="00DF706C" w:rsidRDefault="008E1559" w:rsidP="008E1559">
            <w:pPr>
              <w:pStyle w:val="Heading2"/>
            </w:pPr>
            <w:r>
              <w:t>May</w:t>
            </w:r>
            <w:r w:rsidRPr="00DF706C">
              <w:t xml:space="preserve"> 20</w:t>
            </w:r>
            <w:r>
              <w:t>23</w:t>
            </w:r>
            <w:r w:rsidRPr="00DF706C">
              <w:t xml:space="preserve"> - </w:t>
            </w:r>
            <w:r>
              <w:t>Present</w:t>
            </w:r>
          </w:p>
          <w:p w14:paraId="6B57665C" w14:textId="6CC25883" w:rsidR="008E1559" w:rsidRPr="003514CA" w:rsidRDefault="008E1559" w:rsidP="007D7C45">
            <w:r w:rsidRPr="00425C79">
              <w:t>Demonstrated reliability and time management while working flexible schedules. Developed strong communication skills and a successful balance between academic responsibilities and with work.</w:t>
            </w:r>
          </w:p>
        </w:tc>
      </w:tr>
    </w:tbl>
    <w:p w14:paraId="69B0543C" w14:textId="20E3D368" w:rsidR="007D7C45" w:rsidRPr="007D7C45" w:rsidRDefault="001441C0" w:rsidP="007D7C4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59D846C5" wp14:editId="591FEA2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13AB33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3867AECB" wp14:editId="7CA9718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0B75CC7F" wp14:editId="4132E64C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58B9DA5C" wp14:editId="6CFAD2B6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6D728168" wp14:editId="5CDB6532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67C61716" wp14:editId="3570A4B9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D7FAE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3D6C1F1B" wp14:editId="77F216B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2270B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1D5F38E3" wp14:editId="6916296A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38025B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123FB641" wp14:editId="313FA0EC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710D583F" wp14:editId="27FF52E9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091C8F63" wp14:editId="27B57B2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7842EEEB" wp14:editId="3AD4A675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B029E5D" wp14:editId="7E8210AD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43486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C6B435" wp14:editId="07FC3CBC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72E4E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7D7C45" w:rsidRPr="007D7C45" w:rsidSect="00CF3D29">
      <w:pgSz w:w="12240" w:h="15840" w:code="1"/>
      <w:pgMar w:top="144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6B2CE" w14:textId="77777777" w:rsidR="00EA09EF" w:rsidRDefault="00EA09EF" w:rsidP="00AA35A8">
      <w:pPr>
        <w:spacing w:line="240" w:lineRule="auto"/>
      </w:pPr>
      <w:r>
        <w:separator/>
      </w:r>
    </w:p>
  </w:endnote>
  <w:endnote w:type="continuationSeparator" w:id="0">
    <w:p w14:paraId="13C224CB" w14:textId="77777777" w:rsidR="00EA09EF" w:rsidRDefault="00EA09EF" w:rsidP="00AA35A8">
      <w:pPr>
        <w:spacing w:line="240" w:lineRule="auto"/>
      </w:pPr>
      <w:r>
        <w:continuationSeparator/>
      </w:r>
    </w:p>
  </w:endnote>
  <w:endnote w:type="continuationNotice" w:id="1">
    <w:p w14:paraId="1478A217" w14:textId="77777777" w:rsidR="00EA09EF" w:rsidRDefault="00EA09E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983D7" w14:textId="77777777" w:rsidR="00EA09EF" w:rsidRDefault="00EA09EF" w:rsidP="00AA35A8">
      <w:pPr>
        <w:spacing w:line="240" w:lineRule="auto"/>
      </w:pPr>
      <w:r>
        <w:separator/>
      </w:r>
    </w:p>
  </w:footnote>
  <w:footnote w:type="continuationSeparator" w:id="0">
    <w:p w14:paraId="510AFE6F" w14:textId="77777777" w:rsidR="00EA09EF" w:rsidRDefault="00EA09EF" w:rsidP="00AA35A8">
      <w:pPr>
        <w:spacing w:line="240" w:lineRule="auto"/>
      </w:pPr>
      <w:r>
        <w:continuationSeparator/>
      </w:r>
    </w:p>
  </w:footnote>
  <w:footnote w:type="continuationNotice" w:id="1">
    <w:p w14:paraId="17EB04D4" w14:textId="77777777" w:rsidR="00EA09EF" w:rsidRDefault="00EA09EF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933D9"/>
    <w:multiLevelType w:val="hybridMultilevel"/>
    <w:tmpl w:val="A8D45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7E6E6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94A98"/>
    <w:multiLevelType w:val="hybridMultilevel"/>
    <w:tmpl w:val="0DFA88B4"/>
    <w:numStyleLink w:val="BullettedList"/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1"/>
  </w:num>
  <w:num w:numId="2" w16cid:durableId="1500120060">
    <w:abstractNumId w:val="10"/>
  </w:num>
  <w:num w:numId="3" w16cid:durableId="1309896801">
    <w:abstractNumId w:val="3"/>
  </w:num>
  <w:num w:numId="4" w16cid:durableId="568153360">
    <w:abstractNumId w:val="4"/>
  </w:num>
  <w:num w:numId="5" w16cid:durableId="2091733010">
    <w:abstractNumId w:val="2"/>
  </w:num>
  <w:num w:numId="6" w16cid:durableId="1283808617">
    <w:abstractNumId w:val="6"/>
  </w:num>
  <w:num w:numId="7" w16cid:durableId="1977686712">
    <w:abstractNumId w:val="0"/>
  </w:num>
  <w:num w:numId="8" w16cid:durableId="2111967752">
    <w:abstractNumId w:val="8"/>
  </w:num>
  <w:num w:numId="9" w16cid:durableId="1108499708">
    <w:abstractNumId w:val="7"/>
  </w:num>
  <w:num w:numId="10" w16cid:durableId="329525300">
    <w:abstractNumId w:val="9"/>
  </w:num>
  <w:num w:numId="11" w16cid:durableId="725377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79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6784"/>
    <w:rsid w:val="00046CF7"/>
    <w:rsid w:val="000873F6"/>
    <w:rsid w:val="00096F05"/>
    <w:rsid w:val="000A74E6"/>
    <w:rsid w:val="000B1492"/>
    <w:rsid w:val="000B286F"/>
    <w:rsid w:val="000C3D49"/>
    <w:rsid w:val="000D12B5"/>
    <w:rsid w:val="000D134B"/>
    <w:rsid w:val="000F4065"/>
    <w:rsid w:val="000F5D47"/>
    <w:rsid w:val="000F792A"/>
    <w:rsid w:val="0010041D"/>
    <w:rsid w:val="00124ED6"/>
    <w:rsid w:val="001441C0"/>
    <w:rsid w:val="001540E8"/>
    <w:rsid w:val="00160208"/>
    <w:rsid w:val="00166080"/>
    <w:rsid w:val="00167789"/>
    <w:rsid w:val="00167FD0"/>
    <w:rsid w:val="00194704"/>
    <w:rsid w:val="001A3E9E"/>
    <w:rsid w:val="001B160B"/>
    <w:rsid w:val="001C17AE"/>
    <w:rsid w:val="001D7FE7"/>
    <w:rsid w:val="00200563"/>
    <w:rsid w:val="00203213"/>
    <w:rsid w:val="0021157F"/>
    <w:rsid w:val="0021588A"/>
    <w:rsid w:val="002236D5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75CD9"/>
    <w:rsid w:val="00380411"/>
    <w:rsid w:val="003877F8"/>
    <w:rsid w:val="00391BEA"/>
    <w:rsid w:val="003954CD"/>
    <w:rsid w:val="003B351B"/>
    <w:rsid w:val="003B455E"/>
    <w:rsid w:val="003B4AEF"/>
    <w:rsid w:val="003B7F92"/>
    <w:rsid w:val="003F31D0"/>
    <w:rsid w:val="004013A2"/>
    <w:rsid w:val="00415CF3"/>
    <w:rsid w:val="00423B81"/>
    <w:rsid w:val="00425C79"/>
    <w:rsid w:val="00433915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24297"/>
    <w:rsid w:val="005262BB"/>
    <w:rsid w:val="00537559"/>
    <w:rsid w:val="005408D2"/>
    <w:rsid w:val="005D671C"/>
    <w:rsid w:val="005E0B89"/>
    <w:rsid w:val="00626B3C"/>
    <w:rsid w:val="006511D0"/>
    <w:rsid w:val="00684BE9"/>
    <w:rsid w:val="0069541B"/>
    <w:rsid w:val="006A1E18"/>
    <w:rsid w:val="006A37C0"/>
    <w:rsid w:val="006C7F5A"/>
    <w:rsid w:val="006D4544"/>
    <w:rsid w:val="006E41C7"/>
    <w:rsid w:val="0070360A"/>
    <w:rsid w:val="007155DF"/>
    <w:rsid w:val="00727251"/>
    <w:rsid w:val="00746B0A"/>
    <w:rsid w:val="00791376"/>
    <w:rsid w:val="00791C5D"/>
    <w:rsid w:val="007B21A4"/>
    <w:rsid w:val="007B4FF4"/>
    <w:rsid w:val="007C2F17"/>
    <w:rsid w:val="007D7C45"/>
    <w:rsid w:val="007D7F15"/>
    <w:rsid w:val="007E3165"/>
    <w:rsid w:val="007F4C6C"/>
    <w:rsid w:val="008303ED"/>
    <w:rsid w:val="00831977"/>
    <w:rsid w:val="008372E9"/>
    <w:rsid w:val="008377D9"/>
    <w:rsid w:val="00870B65"/>
    <w:rsid w:val="00871DB8"/>
    <w:rsid w:val="00887E05"/>
    <w:rsid w:val="008A171A"/>
    <w:rsid w:val="008B5E24"/>
    <w:rsid w:val="008C6FDE"/>
    <w:rsid w:val="008D5253"/>
    <w:rsid w:val="008E1559"/>
    <w:rsid w:val="008F180B"/>
    <w:rsid w:val="008F48B9"/>
    <w:rsid w:val="00900996"/>
    <w:rsid w:val="009049BC"/>
    <w:rsid w:val="009051AE"/>
    <w:rsid w:val="00910D1E"/>
    <w:rsid w:val="009230A7"/>
    <w:rsid w:val="0093568E"/>
    <w:rsid w:val="00975313"/>
    <w:rsid w:val="009841D7"/>
    <w:rsid w:val="009B4B3C"/>
    <w:rsid w:val="009C045E"/>
    <w:rsid w:val="009D13B2"/>
    <w:rsid w:val="009D646A"/>
    <w:rsid w:val="009F021B"/>
    <w:rsid w:val="009F7098"/>
    <w:rsid w:val="00A016B0"/>
    <w:rsid w:val="00A05396"/>
    <w:rsid w:val="00A134B1"/>
    <w:rsid w:val="00A3742E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20F64"/>
    <w:rsid w:val="00B42685"/>
    <w:rsid w:val="00B65B45"/>
    <w:rsid w:val="00B75292"/>
    <w:rsid w:val="00B761BB"/>
    <w:rsid w:val="00B8453F"/>
    <w:rsid w:val="00B85473"/>
    <w:rsid w:val="00BE5968"/>
    <w:rsid w:val="00BF3DBB"/>
    <w:rsid w:val="00BF435B"/>
    <w:rsid w:val="00C176AF"/>
    <w:rsid w:val="00C21FC6"/>
    <w:rsid w:val="00C40944"/>
    <w:rsid w:val="00C60AC5"/>
    <w:rsid w:val="00C62E97"/>
    <w:rsid w:val="00C822BF"/>
    <w:rsid w:val="00CA5CC5"/>
    <w:rsid w:val="00CA61BE"/>
    <w:rsid w:val="00CB3E40"/>
    <w:rsid w:val="00CF22B3"/>
    <w:rsid w:val="00CF3D29"/>
    <w:rsid w:val="00D00CD9"/>
    <w:rsid w:val="00D059BA"/>
    <w:rsid w:val="00D15AAE"/>
    <w:rsid w:val="00D22971"/>
    <w:rsid w:val="00D421FF"/>
    <w:rsid w:val="00D46921"/>
    <w:rsid w:val="00D60B19"/>
    <w:rsid w:val="00D717A7"/>
    <w:rsid w:val="00D86385"/>
    <w:rsid w:val="00D922AD"/>
    <w:rsid w:val="00D95726"/>
    <w:rsid w:val="00DA4B7F"/>
    <w:rsid w:val="00DA5A5A"/>
    <w:rsid w:val="00DB3B3A"/>
    <w:rsid w:val="00DB426D"/>
    <w:rsid w:val="00DB472D"/>
    <w:rsid w:val="00DB7568"/>
    <w:rsid w:val="00DE5F88"/>
    <w:rsid w:val="00DF2298"/>
    <w:rsid w:val="00DF706C"/>
    <w:rsid w:val="00E067BA"/>
    <w:rsid w:val="00E147DE"/>
    <w:rsid w:val="00E360EA"/>
    <w:rsid w:val="00E6561D"/>
    <w:rsid w:val="00E77096"/>
    <w:rsid w:val="00E87E1B"/>
    <w:rsid w:val="00EA09EF"/>
    <w:rsid w:val="00EA4C06"/>
    <w:rsid w:val="00EB74E8"/>
    <w:rsid w:val="00EC00A0"/>
    <w:rsid w:val="00EC0F79"/>
    <w:rsid w:val="00EF22EF"/>
    <w:rsid w:val="00EF2A5B"/>
    <w:rsid w:val="00F00233"/>
    <w:rsid w:val="00F02E99"/>
    <w:rsid w:val="00F30552"/>
    <w:rsid w:val="00F419C0"/>
    <w:rsid w:val="00F46BDB"/>
    <w:rsid w:val="00FC6CDF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D31377"/>
  <w15:chartTrackingRefBased/>
  <w15:docId w15:val="{42ACCBF0-8102-4A0A-94BF-F16F2230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D1E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  <w:style w:type="character" w:styleId="UnresolvedMention">
    <w:name w:val="Unresolved Mention"/>
    <w:basedOn w:val="DefaultParagraphFont"/>
    <w:uiPriority w:val="99"/>
    <w:semiHidden/>
    <w:unhideWhenUsed/>
    <w:rsid w:val="00425C7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425C79"/>
    <w:pPr>
      <w:numPr>
        <w:numId w:val="10"/>
      </w:numPr>
      <w:spacing w:line="400" w:lineRule="exact"/>
      <w:ind w:left="0" w:right="0" w:firstLine="0"/>
      <w:contextualSpacing/>
    </w:pPr>
    <w:rPr>
      <w:color w:val="8A2387" w:themeColor="accent1"/>
      <w:sz w:val="28"/>
      <w:szCs w:val="18"/>
    </w:rPr>
  </w:style>
  <w:style w:type="numbering" w:customStyle="1" w:styleId="BullettedList">
    <w:name w:val="BullettedList"/>
    <w:uiPriority w:val="99"/>
    <w:rsid w:val="00425C79"/>
    <w:pPr>
      <w:numPr>
        <w:numId w:val="9"/>
      </w:numPr>
    </w:pPr>
  </w:style>
  <w:style w:type="paragraph" w:styleId="ListBullet2">
    <w:name w:val="List Bullet 2"/>
    <w:basedOn w:val="Normal"/>
    <w:uiPriority w:val="99"/>
    <w:semiHidden/>
    <w:unhideWhenUsed/>
    <w:rsid w:val="00425C79"/>
    <w:pPr>
      <w:numPr>
        <w:ilvl w:val="1"/>
        <w:numId w:val="10"/>
      </w:numPr>
      <w:spacing w:before="20" w:line="240" w:lineRule="exact"/>
      <w:ind w:left="0" w:right="0" w:firstLine="0"/>
      <w:contextualSpacing/>
    </w:pPr>
    <w:rPr>
      <w:color w:val="44546A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425C79"/>
    <w:pPr>
      <w:numPr>
        <w:ilvl w:val="2"/>
        <w:numId w:val="10"/>
      </w:numPr>
      <w:spacing w:before="20" w:line="240" w:lineRule="exact"/>
      <w:ind w:left="0" w:right="0" w:firstLine="0"/>
      <w:contextualSpacing/>
    </w:pPr>
    <w:rPr>
      <w:color w:val="44546A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425C79"/>
    <w:pPr>
      <w:numPr>
        <w:ilvl w:val="3"/>
        <w:numId w:val="10"/>
      </w:numPr>
      <w:spacing w:before="20" w:line="240" w:lineRule="exact"/>
      <w:ind w:left="0" w:right="0" w:firstLine="0"/>
      <w:contextualSpacing/>
    </w:pPr>
    <w:rPr>
      <w:color w:val="44546A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425C79"/>
    <w:pPr>
      <w:numPr>
        <w:ilvl w:val="4"/>
        <w:numId w:val="10"/>
      </w:numPr>
      <w:spacing w:before="20" w:line="240" w:lineRule="exact"/>
      <w:ind w:left="0" w:right="0" w:firstLine="0"/>
      <w:contextualSpacing/>
    </w:pPr>
    <w:rPr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rsid w:val="004339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christian-gonzales-06272a356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gonz1772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onz\AppData\Roaming\Microsoft\Templates\Classic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2ABA98-EBDB-4407-8764-2702476B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60</TotalTime>
  <Pages>1</Pages>
  <Words>295</Words>
  <Characters>1761</Characters>
  <Application>Microsoft Office Word</Application>
  <DocSecurity>0</DocSecurity>
  <Lines>71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Gonzales</dc:creator>
  <cp:keywords/>
  <dc:description/>
  <cp:lastModifiedBy>Christian Gonzales</cp:lastModifiedBy>
  <cp:revision>17</cp:revision>
  <cp:lastPrinted>2026-02-04T17:58:00Z</cp:lastPrinted>
  <dcterms:created xsi:type="dcterms:W3CDTF">2026-01-07T20:44:00Z</dcterms:created>
  <dcterms:modified xsi:type="dcterms:W3CDTF">2026-02-04T17:58:00Z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